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81A5" w14:textId="6653E24C" w:rsidR="005430DF" w:rsidRDefault="00A561B0">
      <w:pPr>
        <w:spacing w:line="520" w:lineRule="exact"/>
        <w:rPr>
          <w:rFonts w:ascii="宋体"/>
          <w:sz w:val="28"/>
          <w:szCs w:val="28"/>
          <w:lang w:val="de-CH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D43439A" wp14:editId="1A0C1562">
            <wp:simplePos x="0" y="0"/>
            <wp:positionH relativeFrom="column">
              <wp:posOffset>73798</wp:posOffset>
            </wp:positionH>
            <wp:positionV relativeFrom="paragraph">
              <wp:posOffset>-206845</wp:posOffset>
            </wp:positionV>
            <wp:extent cx="914400" cy="894080"/>
            <wp:effectExtent l="0" t="0" r="0" b="1270"/>
            <wp:wrapNone/>
            <wp:docPr id="2853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054D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8593451" wp14:editId="11390250">
                <wp:simplePos x="0" y="0"/>
                <wp:positionH relativeFrom="column">
                  <wp:posOffset>800100</wp:posOffset>
                </wp:positionH>
                <wp:positionV relativeFrom="paragraph">
                  <wp:posOffset>-99060</wp:posOffset>
                </wp:positionV>
                <wp:extent cx="4572000" cy="9734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973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44C77" w14:textId="77777777" w:rsidR="005430DF" w:rsidRDefault="00A6054D">
                            <w:pPr>
                              <w:spacing w:line="320" w:lineRule="exact"/>
                              <w:jc w:val="center"/>
                              <w:rPr>
                                <w:rFonts w:ascii="华文中宋" w:eastAsia="华文中宋" w:hAnsi="华文宋体" w:hint="eastAsia"/>
                                <w:b/>
                                <w:bCs/>
                                <w:spacing w:val="-2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中宋" w:eastAsia="华文中宋" w:hAnsi="华文宋体" w:cs="华文中宋" w:hint="eastAsia"/>
                                <w:b/>
                                <w:bCs/>
                                <w:spacing w:val="-26"/>
                                <w:sz w:val="32"/>
                                <w:szCs w:val="32"/>
                              </w:rPr>
                              <w:t xml:space="preserve">中 国 驻 苏 黎 </w:t>
                            </w:r>
                            <w:proofErr w:type="gramStart"/>
                            <w:r>
                              <w:rPr>
                                <w:rFonts w:ascii="华文中宋" w:eastAsia="华文中宋" w:hAnsi="华文宋体" w:cs="华文中宋" w:hint="eastAsia"/>
                                <w:b/>
                                <w:bCs/>
                                <w:spacing w:val="-26"/>
                                <w:sz w:val="32"/>
                                <w:szCs w:val="32"/>
                              </w:rPr>
                              <w:t>世</w:t>
                            </w:r>
                            <w:proofErr w:type="gramEnd"/>
                            <w:r>
                              <w:rPr>
                                <w:rFonts w:ascii="华文中宋" w:eastAsia="华文中宋" w:hAnsi="华文宋体" w:cs="华文中宋" w:hint="eastAsia"/>
                                <w:b/>
                                <w:bCs/>
                                <w:spacing w:val="-26"/>
                                <w:sz w:val="32"/>
                                <w:szCs w:val="32"/>
                              </w:rPr>
                              <w:t xml:space="preserve"> 旅 游 办 事 处 内 部 报 批 文 件</w:t>
                            </w:r>
                          </w:p>
                          <w:p w14:paraId="32A63EDB" w14:textId="77777777" w:rsidR="005430DF" w:rsidRDefault="005430DF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华文宋体" w:hint="eastAsia"/>
                                <w:b/>
                                <w:bCs/>
                                <w:spacing w:val="-26"/>
                                <w:sz w:val="32"/>
                                <w:szCs w:val="32"/>
                              </w:rPr>
                            </w:pPr>
                          </w:p>
                          <w:p w14:paraId="2EC6384B" w14:textId="77777777" w:rsidR="005430DF" w:rsidRDefault="00A6054D">
                            <w:pPr>
                              <w:spacing w:line="240" w:lineRule="exact"/>
                              <w:jc w:val="center"/>
                              <w:rPr>
                                <w:rFonts w:ascii="Times New Roman" w:eastAsia="宋体" w:hAnsi="Times New Roman"/>
                                <w:sz w:val="24"/>
                                <w:szCs w:val="24"/>
                                <w:lang w:val="de-CH"/>
                              </w:rPr>
                            </w:pPr>
                            <w:r>
                              <w:rPr>
                                <w:sz w:val="24"/>
                                <w:lang w:val="de-CH"/>
                              </w:rPr>
                              <w:t>FREMDENVERKEHRSAMT DER VOLKSREPUBLIK CHINA</w:t>
                            </w:r>
                          </w:p>
                          <w:p w14:paraId="056A5BD5" w14:textId="77777777" w:rsidR="005430DF" w:rsidRDefault="00A6054D">
                            <w:pPr>
                              <w:spacing w:line="240" w:lineRule="exact"/>
                              <w:jc w:val="center"/>
                              <w:rPr>
                                <w:spacing w:val="-18"/>
                                <w:sz w:val="22"/>
                                <w:lang w:val="de-CH"/>
                              </w:rPr>
                            </w:pPr>
                            <w:r>
                              <w:rPr>
                                <w:spacing w:val="-18"/>
                                <w:sz w:val="22"/>
                                <w:lang w:val="de-CH"/>
                              </w:rPr>
                              <w:t>Brandschenkestrasse 178, CH-8002, Zürich Tel: 0041-44-2018877 Fax: 0041-44-2018878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59345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3pt;margin-top:-7.8pt;width:5in;height:76.6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" filled="f" stroked="f">
                <v:textbox>
                  <w:txbxContent>
                    <w:p w14:paraId="32744C77" w14:textId="77777777" w:rsidR="005430DF" w:rsidRDefault="00A6054D">
                      <w:pPr>
                        <w:spacing w:line="320" w:lineRule="exact"/>
                        <w:jc w:val="center"/>
                        <w:rPr>
                          <w:rFonts w:ascii="华文中宋" w:eastAsia="华文中宋" w:hAnsi="华文宋体" w:hint="eastAsia"/>
                          <w:b/>
                          <w:bCs/>
                          <w:spacing w:val="-26"/>
                          <w:sz w:val="32"/>
                          <w:szCs w:val="32"/>
                        </w:rPr>
                      </w:pPr>
                      <w:r>
                        <w:rPr>
                          <w:rFonts w:ascii="华文中宋" w:eastAsia="华文中宋" w:hAnsi="华文宋体" w:cs="华文中宋" w:hint="eastAsia"/>
                          <w:b/>
                          <w:bCs/>
                          <w:spacing w:val="-26"/>
                          <w:sz w:val="32"/>
                          <w:szCs w:val="32"/>
                        </w:rPr>
                        <w:t xml:space="preserve">中 国 驻 苏 黎 </w:t>
                      </w:r>
                      <w:proofErr w:type="gramStart"/>
                      <w:r>
                        <w:rPr>
                          <w:rFonts w:ascii="华文中宋" w:eastAsia="华文中宋" w:hAnsi="华文宋体" w:cs="华文中宋" w:hint="eastAsia"/>
                          <w:b/>
                          <w:bCs/>
                          <w:spacing w:val="-26"/>
                          <w:sz w:val="32"/>
                          <w:szCs w:val="32"/>
                        </w:rPr>
                        <w:t>世</w:t>
                      </w:r>
                      <w:proofErr w:type="gramEnd"/>
                      <w:r>
                        <w:rPr>
                          <w:rFonts w:ascii="华文中宋" w:eastAsia="华文中宋" w:hAnsi="华文宋体" w:cs="华文中宋" w:hint="eastAsia"/>
                          <w:b/>
                          <w:bCs/>
                          <w:spacing w:val="-26"/>
                          <w:sz w:val="32"/>
                          <w:szCs w:val="32"/>
                        </w:rPr>
                        <w:t xml:space="preserve"> 旅 游 办 事 处 内 部 报 批 文 件</w:t>
                      </w:r>
                    </w:p>
                    <w:p w14:paraId="32A63EDB" w14:textId="77777777" w:rsidR="005430DF" w:rsidRDefault="005430DF">
                      <w:pPr>
                        <w:spacing w:line="240" w:lineRule="exact"/>
                        <w:jc w:val="center"/>
                        <w:rPr>
                          <w:rFonts w:ascii="黑体" w:eastAsia="黑体" w:hAnsi="华文宋体" w:hint="eastAsia"/>
                          <w:b/>
                          <w:bCs/>
                          <w:spacing w:val="-26"/>
                          <w:sz w:val="32"/>
                          <w:szCs w:val="32"/>
                        </w:rPr>
                      </w:pPr>
                    </w:p>
                    <w:p w14:paraId="2EC6384B" w14:textId="77777777" w:rsidR="005430DF" w:rsidRDefault="00A6054D">
                      <w:pPr>
                        <w:spacing w:line="240" w:lineRule="exact"/>
                        <w:jc w:val="center"/>
                        <w:rPr>
                          <w:rFonts w:ascii="Times New Roman" w:eastAsia="宋体" w:hAnsi="Times New Roman"/>
                          <w:sz w:val="24"/>
                          <w:szCs w:val="24"/>
                          <w:lang w:val="de-CH"/>
                        </w:rPr>
                      </w:pPr>
                      <w:r>
                        <w:rPr>
                          <w:sz w:val="24"/>
                          <w:lang w:val="de-CH"/>
                        </w:rPr>
                        <w:t>FREMDENVERKEHRSAMT DER VOLKSREPUBLIK CHINA</w:t>
                      </w:r>
                    </w:p>
                    <w:p w14:paraId="056A5BD5" w14:textId="77777777" w:rsidR="005430DF" w:rsidRDefault="00A6054D">
                      <w:pPr>
                        <w:spacing w:line="240" w:lineRule="exact"/>
                        <w:jc w:val="center"/>
                        <w:rPr>
                          <w:spacing w:val="-18"/>
                          <w:sz w:val="22"/>
                          <w:lang w:val="de-CH"/>
                        </w:rPr>
                      </w:pPr>
                      <w:r>
                        <w:rPr>
                          <w:spacing w:val="-18"/>
                          <w:sz w:val="22"/>
                          <w:lang w:val="de-CH"/>
                        </w:rPr>
                        <w:t>Brandschenkestrasse 178, CH-8002, Zürich Tel: 0041-44-2018877 Fax: 0041-44-2018878</w:t>
                      </w:r>
                    </w:p>
                  </w:txbxContent>
                </v:textbox>
              </v:shape>
            </w:pict>
          </mc:Fallback>
        </mc:AlternateContent>
      </w:r>
      <w:r w:rsidR="00A6054D">
        <w:rPr>
          <w:rFonts w:ascii="宋体" w:hAnsi="宋体" w:cs="宋体" w:hint="eastAsia"/>
          <w:sz w:val="28"/>
          <w:szCs w:val="28"/>
          <w:lang w:val="de-CH"/>
        </w:rPr>
        <w:t xml:space="preserve">        </w:t>
      </w:r>
    </w:p>
    <w:p w14:paraId="24355595" w14:textId="5B04E862" w:rsidR="005430DF" w:rsidRDefault="00A6054D">
      <w:pPr>
        <w:spacing w:line="520" w:lineRule="exact"/>
        <w:rPr>
          <w:rFonts w:ascii="宋体" w:hAnsi="宋体" w:cs="宋体" w:hint="eastAsia"/>
          <w:sz w:val="28"/>
          <w:szCs w:val="28"/>
          <w:lang w:val="de-CH"/>
        </w:rPr>
      </w:pPr>
      <w:r>
        <w:rPr>
          <w:rFonts w:ascii="宋体" w:hAnsi="宋体" w:cs="宋体" w:hint="eastAsia"/>
          <w:sz w:val="28"/>
          <w:szCs w:val="28"/>
          <w:lang w:val="de-CH"/>
        </w:rPr>
        <w:t xml:space="preserve">  </w:t>
      </w:r>
    </w:p>
    <w:p w14:paraId="64505EB6" w14:textId="77777777" w:rsidR="005B1931" w:rsidRDefault="005B1931">
      <w:pPr>
        <w:spacing w:line="520" w:lineRule="exact"/>
        <w:jc w:val="right"/>
        <w:rPr>
          <w:rFonts w:ascii="仿宋" w:eastAsia="仿宋" w:hAnsi="仿宋" w:cs="宋体"/>
          <w:sz w:val="32"/>
          <w:szCs w:val="32"/>
          <w:lang w:val="de-CH"/>
        </w:rPr>
      </w:pPr>
    </w:p>
    <w:p w14:paraId="2D210946" w14:textId="2FEE4EC3" w:rsidR="005430DF" w:rsidRPr="00174769" w:rsidRDefault="00A6054D">
      <w:pPr>
        <w:spacing w:line="520" w:lineRule="exact"/>
        <w:jc w:val="right"/>
        <w:rPr>
          <w:rFonts w:ascii="仿宋" w:eastAsia="仿宋" w:hAnsi="仿宋" w:cs="宋体" w:hint="eastAsia"/>
          <w:sz w:val="32"/>
          <w:szCs w:val="32"/>
          <w:lang w:val="de-CH"/>
        </w:rPr>
      </w:pPr>
      <w:r w:rsidRPr="00174769">
        <w:rPr>
          <w:rFonts w:ascii="仿宋" w:eastAsia="仿宋" w:hAnsi="仿宋" w:cs="宋体" w:hint="eastAsia"/>
          <w:sz w:val="32"/>
          <w:szCs w:val="32"/>
          <w:lang w:val="de-CH"/>
        </w:rPr>
        <w:t>苏黎世办</w:t>
      </w:r>
      <w:proofErr w:type="gramStart"/>
      <w:r w:rsidRPr="00174769">
        <w:rPr>
          <w:rFonts w:ascii="仿宋" w:eastAsia="仿宋" w:hAnsi="仿宋" w:cs="宋体" w:hint="eastAsia"/>
          <w:sz w:val="32"/>
          <w:szCs w:val="32"/>
          <w:lang w:val="de-CH"/>
        </w:rPr>
        <w:t>内函</w:t>
      </w:r>
      <w:proofErr w:type="gramEnd"/>
      <w:r w:rsidRPr="00174769">
        <w:rPr>
          <w:rFonts w:ascii="仿宋" w:eastAsia="仿宋" w:hAnsi="仿宋" w:cs="宋体" w:hint="eastAsia"/>
          <w:sz w:val="32"/>
          <w:szCs w:val="32"/>
          <w:lang w:val="de-CH"/>
        </w:rPr>
        <w:t>〔202</w:t>
      </w:r>
      <w:r w:rsidR="007944A3" w:rsidRPr="00174769">
        <w:rPr>
          <w:rFonts w:ascii="仿宋" w:eastAsia="仿宋" w:hAnsi="仿宋" w:cs="宋体" w:hint="eastAsia"/>
          <w:sz w:val="32"/>
          <w:szCs w:val="32"/>
          <w:lang w:val="de-CH"/>
        </w:rPr>
        <w:t>6</w:t>
      </w:r>
      <w:r w:rsidRPr="00174769">
        <w:rPr>
          <w:rFonts w:ascii="仿宋" w:eastAsia="仿宋" w:hAnsi="仿宋" w:cs="宋体" w:hint="eastAsia"/>
          <w:sz w:val="32"/>
          <w:szCs w:val="32"/>
          <w:lang w:val="de-CH"/>
        </w:rPr>
        <w:t>〕</w:t>
      </w:r>
      <w:r w:rsidR="008F350E" w:rsidRPr="00174769">
        <w:rPr>
          <w:rFonts w:ascii="仿宋" w:eastAsia="仿宋" w:hAnsi="仿宋" w:cs="宋体" w:hint="eastAsia"/>
          <w:sz w:val="32"/>
          <w:szCs w:val="32"/>
          <w:lang w:val="de-CH"/>
        </w:rPr>
        <w:t>[函号]</w:t>
      </w:r>
      <w:r w:rsidRPr="00174769">
        <w:rPr>
          <w:rFonts w:ascii="仿宋" w:eastAsia="仿宋" w:hAnsi="仿宋" w:cs="宋体" w:hint="eastAsia"/>
          <w:sz w:val="32"/>
          <w:szCs w:val="32"/>
          <w:lang w:val="de-CH"/>
        </w:rPr>
        <w:t>号</w:t>
      </w:r>
    </w:p>
    <w:p w14:paraId="676D9B98" w14:textId="4A393C07" w:rsidR="005430DF" w:rsidRPr="00174769" w:rsidRDefault="005430DF">
      <w:pPr>
        <w:spacing w:line="480" w:lineRule="exact"/>
        <w:jc w:val="left"/>
        <w:rPr>
          <w:rFonts w:ascii="仿宋" w:eastAsia="仿宋" w:hAnsi="仿宋" w:hint="eastAsia"/>
          <w:sz w:val="32"/>
          <w:szCs w:val="32"/>
        </w:rPr>
      </w:pPr>
    </w:p>
    <w:p w14:paraId="5D7AEA44" w14:textId="21CF758A" w:rsidR="007944A3" w:rsidRPr="00174769" w:rsidRDefault="008F350E" w:rsidP="008F350E">
      <w:pPr>
        <w:snapToGrid w:val="0"/>
        <w:spacing w:line="480" w:lineRule="exact"/>
        <w:jc w:val="center"/>
        <w:rPr>
          <w:rFonts w:ascii="方正小标宋简体" w:eastAsia="方正小标宋简体" w:hAnsi="仿宋" w:hint="eastAsia"/>
          <w:bCs/>
          <w:sz w:val="32"/>
          <w:szCs w:val="32"/>
        </w:rPr>
      </w:pPr>
      <w:r w:rsidRPr="00174769">
        <w:rPr>
          <w:rFonts w:ascii="方正小标宋简体" w:eastAsia="方正小标宋简体" w:hAnsi="仿宋" w:hint="eastAsia"/>
          <w:bCs/>
          <w:sz w:val="36"/>
          <w:szCs w:val="32"/>
        </w:rPr>
        <w:t>[标题]</w:t>
      </w:r>
    </w:p>
    <w:p w14:paraId="269563CE" w14:textId="77777777" w:rsidR="008F350E" w:rsidRPr="00174769" w:rsidRDefault="008F350E" w:rsidP="000D0E50">
      <w:pPr>
        <w:snapToGrid w:val="0"/>
        <w:spacing w:line="480" w:lineRule="exact"/>
        <w:rPr>
          <w:rFonts w:ascii="仿宋" w:eastAsia="仿宋" w:hAnsi="仿宋" w:hint="eastAsia"/>
          <w:sz w:val="32"/>
          <w:szCs w:val="32"/>
        </w:rPr>
      </w:pPr>
    </w:p>
    <w:p w14:paraId="68975F1F" w14:textId="1E25AE1D" w:rsidR="000D0E50" w:rsidRPr="00174769" w:rsidRDefault="000D0E50" w:rsidP="000D0E50">
      <w:pPr>
        <w:snapToGrid w:val="0"/>
        <w:spacing w:line="480" w:lineRule="exact"/>
        <w:rPr>
          <w:rFonts w:ascii="仿宋" w:eastAsia="仿宋" w:hAnsi="仿宋" w:hint="eastAsia"/>
          <w:sz w:val="32"/>
          <w:szCs w:val="32"/>
        </w:rPr>
      </w:pPr>
      <w:r w:rsidRPr="00174769">
        <w:rPr>
          <w:rFonts w:ascii="仿宋" w:eastAsia="仿宋" w:hAnsi="仿宋" w:hint="eastAsia"/>
          <w:sz w:val="32"/>
          <w:szCs w:val="32"/>
        </w:rPr>
        <w:t>办事处领导：</w:t>
      </w:r>
    </w:p>
    <w:p w14:paraId="05386841" w14:textId="12A3AB41" w:rsidR="007944A3" w:rsidRPr="00174769" w:rsidRDefault="008F350E" w:rsidP="007944A3">
      <w:pPr>
        <w:snapToGrid w:val="0"/>
        <w:spacing w:line="48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74769">
        <w:rPr>
          <w:rFonts w:ascii="仿宋" w:eastAsia="仿宋" w:hAnsi="仿宋" w:hint="eastAsia"/>
          <w:sz w:val="32"/>
          <w:szCs w:val="32"/>
        </w:rPr>
        <w:t>[正文]</w:t>
      </w:r>
    </w:p>
    <w:p w14:paraId="46328FD4" w14:textId="7FCA0BEC" w:rsidR="007944A3" w:rsidRPr="00174769" w:rsidRDefault="007944A3" w:rsidP="007944A3">
      <w:pPr>
        <w:snapToGrid w:val="0"/>
        <w:spacing w:line="48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174769">
        <w:rPr>
          <w:rFonts w:ascii="仿宋" w:eastAsia="仿宋" w:hAnsi="仿宋" w:hint="eastAsia"/>
          <w:sz w:val="32"/>
          <w:szCs w:val="32"/>
        </w:rPr>
        <w:t>妥否，请示。</w:t>
      </w:r>
    </w:p>
    <w:p w14:paraId="1CC48292" w14:textId="77777777" w:rsidR="007944A3" w:rsidRPr="00174769" w:rsidRDefault="007944A3" w:rsidP="007944A3">
      <w:pPr>
        <w:snapToGrid w:val="0"/>
        <w:spacing w:line="48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7E3D9C6B" w14:textId="77777777" w:rsidR="0060769F" w:rsidRPr="00174769" w:rsidRDefault="0060769F" w:rsidP="007944A3">
      <w:pPr>
        <w:snapToGrid w:val="0"/>
        <w:spacing w:line="48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14:paraId="4FF05C49" w14:textId="77777777" w:rsidR="0060769F" w:rsidRPr="00174769" w:rsidRDefault="0060769F" w:rsidP="007944A3">
      <w:pPr>
        <w:wordWrap w:val="0"/>
        <w:snapToGrid w:val="0"/>
        <w:spacing w:line="480" w:lineRule="exact"/>
        <w:jc w:val="right"/>
        <w:rPr>
          <w:rFonts w:ascii="仿宋" w:eastAsia="仿宋" w:hAnsi="仿宋" w:hint="eastAsia"/>
          <w:sz w:val="32"/>
          <w:szCs w:val="32"/>
        </w:rPr>
      </w:pPr>
    </w:p>
    <w:p w14:paraId="52A84383" w14:textId="162621EE" w:rsidR="007944A3" w:rsidRPr="00174769" w:rsidRDefault="007944A3" w:rsidP="007944A3">
      <w:pPr>
        <w:wordWrap w:val="0"/>
        <w:snapToGrid w:val="0"/>
        <w:spacing w:line="480" w:lineRule="exact"/>
        <w:jc w:val="right"/>
        <w:rPr>
          <w:rFonts w:ascii="仿宋" w:eastAsia="仿宋" w:hAnsi="仿宋" w:hint="eastAsia"/>
          <w:sz w:val="32"/>
          <w:szCs w:val="32"/>
        </w:rPr>
      </w:pPr>
      <w:r w:rsidRPr="00174769">
        <w:rPr>
          <w:rFonts w:ascii="仿宋" w:eastAsia="仿宋" w:hAnsi="仿宋" w:hint="eastAsia"/>
          <w:sz w:val="32"/>
          <w:szCs w:val="32"/>
        </w:rPr>
        <w:t xml:space="preserve">驻苏黎世旅游办事处      </w:t>
      </w:r>
    </w:p>
    <w:p w14:paraId="498D2FA3" w14:textId="324136BF" w:rsidR="000D0E50" w:rsidRPr="00174769" w:rsidRDefault="008F350E" w:rsidP="007944A3">
      <w:pPr>
        <w:wordWrap w:val="0"/>
        <w:snapToGrid w:val="0"/>
        <w:spacing w:line="480" w:lineRule="exact"/>
        <w:jc w:val="right"/>
        <w:rPr>
          <w:rFonts w:ascii="仿宋" w:eastAsia="仿宋" w:hAnsi="仿宋" w:hint="eastAsia"/>
          <w:sz w:val="32"/>
          <w:szCs w:val="32"/>
        </w:rPr>
      </w:pPr>
      <w:r w:rsidRPr="00174769">
        <w:rPr>
          <w:rFonts w:ascii="仿宋" w:eastAsia="仿宋" w:hAnsi="仿宋" w:hint="eastAsia"/>
          <w:sz w:val="32"/>
          <w:szCs w:val="32"/>
        </w:rPr>
        <w:t>[日期]</w:t>
      </w:r>
      <w:r w:rsidR="007944A3" w:rsidRPr="00174769">
        <w:rPr>
          <w:rFonts w:ascii="仿宋" w:eastAsia="仿宋" w:hAnsi="仿宋" w:hint="eastAsia"/>
          <w:sz w:val="32"/>
          <w:szCs w:val="32"/>
        </w:rPr>
        <w:t xml:space="preserve">      </w:t>
      </w:r>
    </w:p>
    <w:p w14:paraId="73767CFE" w14:textId="77777777" w:rsidR="00A561B0" w:rsidRDefault="00A561B0">
      <w:pPr>
        <w:widowControl/>
        <w:jc w:val="left"/>
        <w:rPr>
          <w:rFonts w:ascii="仿宋" w:eastAsia="仿宋" w:hAnsi="仿宋" w:hint="eastAsia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br w:type="page"/>
      </w:r>
    </w:p>
    <w:p w14:paraId="31EBF944" w14:textId="3B1D70A0" w:rsidR="005430DF" w:rsidRDefault="00A6054D">
      <w:pPr>
        <w:spacing w:line="320" w:lineRule="exact"/>
        <w:jc w:val="center"/>
        <w:rPr>
          <w:rFonts w:ascii="仿宋" w:eastAsia="仿宋" w:hAnsi="仿宋" w:hint="eastAsia"/>
          <w:b/>
          <w:bCs/>
          <w:spacing w:val="-26"/>
          <w:sz w:val="32"/>
          <w:szCs w:val="32"/>
        </w:rPr>
      </w:pPr>
      <w:r>
        <w:rPr>
          <w:rFonts w:ascii="仿宋" w:eastAsia="仿宋" w:hAnsi="仿宋" w:cs="华文中宋" w:hint="eastAsia"/>
          <w:b/>
          <w:bCs/>
          <w:spacing w:val="-26"/>
          <w:sz w:val="32"/>
          <w:szCs w:val="32"/>
        </w:rPr>
        <w:lastRenderedPageBreak/>
        <w:t xml:space="preserve">中 国 驻 苏 黎 </w:t>
      </w:r>
      <w:proofErr w:type="gramStart"/>
      <w:r>
        <w:rPr>
          <w:rFonts w:ascii="仿宋" w:eastAsia="仿宋" w:hAnsi="仿宋" w:cs="华文中宋" w:hint="eastAsia"/>
          <w:b/>
          <w:bCs/>
          <w:spacing w:val="-26"/>
          <w:sz w:val="32"/>
          <w:szCs w:val="32"/>
        </w:rPr>
        <w:t>世</w:t>
      </w:r>
      <w:proofErr w:type="gramEnd"/>
      <w:r>
        <w:rPr>
          <w:rFonts w:ascii="仿宋" w:eastAsia="仿宋" w:hAnsi="仿宋" w:cs="华文中宋" w:hint="eastAsia"/>
          <w:b/>
          <w:bCs/>
          <w:spacing w:val="-26"/>
          <w:sz w:val="32"/>
          <w:szCs w:val="32"/>
        </w:rPr>
        <w:t xml:space="preserve"> 旅 游 办 事 处 内 部 报 批 文 件</w:t>
      </w:r>
    </w:p>
    <w:p w14:paraId="44C67F18" w14:textId="77777777" w:rsidR="005430DF" w:rsidRDefault="005430DF">
      <w:pPr>
        <w:spacing w:before="120" w:line="300" w:lineRule="auto"/>
        <w:jc w:val="distribute"/>
        <w:rPr>
          <w:rFonts w:ascii="仿宋" w:eastAsia="仿宋" w:hAnsi="仿宋" w:cs="Times New Roman" w:hint="eastAsia"/>
          <w:b/>
          <w:sz w:val="30"/>
          <w:szCs w:val="30"/>
        </w:rPr>
      </w:pPr>
    </w:p>
    <w:tbl>
      <w:tblPr>
        <w:tblW w:w="9924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95"/>
        <w:gridCol w:w="3255"/>
        <w:gridCol w:w="3374"/>
      </w:tblGrid>
      <w:tr w:rsidR="005430DF" w14:paraId="2BE6D4AB" w14:textId="77777777">
        <w:trPr>
          <w:trHeight w:val="3037"/>
        </w:trPr>
        <w:tc>
          <w:tcPr>
            <w:tcW w:w="9924" w:type="dxa"/>
            <w:gridSpan w:val="3"/>
          </w:tcPr>
          <w:p w14:paraId="0E0689F2" w14:textId="77777777" w:rsidR="005430DF" w:rsidRDefault="00A6054D">
            <w:pPr>
              <w:spacing w:beforeLines="50" w:before="156" w:line="520" w:lineRule="exact"/>
              <w:jc w:val="left"/>
              <w:rPr>
                <w:rFonts w:ascii="仿宋" w:eastAsia="仿宋" w:hAnsi="仿宋" w:cs="Times New Roman" w:hint="eastAsia"/>
                <w:sz w:val="30"/>
                <w:szCs w:val="30"/>
              </w:rPr>
            </w:pPr>
            <w:r>
              <w:rPr>
                <w:rFonts w:ascii="仿宋" w:eastAsia="仿宋" w:hAnsi="仿宋" w:cs="Times New Roman"/>
                <w:sz w:val="30"/>
                <w:szCs w:val="30"/>
              </w:rPr>
              <w:t>办事处领导审批：</w:t>
            </w:r>
          </w:p>
        </w:tc>
      </w:tr>
      <w:tr w:rsidR="005430DF" w14:paraId="7E6820EC" w14:textId="77777777">
        <w:trPr>
          <w:trHeight w:val="6665"/>
        </w:trPr>
        <w:tc>
          <w:tcPr>
            <w:tcW w:w="9924" w:type="dxa"/>
            <w:gridSpan w:val="3"/>
          </w:tcPr>
          <w:p w14:paraId="51797019" w14:textId="77777777" w:rsidR="005430DF" w:rsidRDefault="00A6054D">
            <w:pPr>
              <w:spacing w:line="480" w:lineRule="exact"/>
              <w:rPr>
                <w:rFonts w:ascii="仿宋" w:eastAsia="仿宋" w:hAnsi="仿宋" w:cs="Times New Roman" w:hint="eastAsia"/>
                <w:sz w:val="28"/>
                <w:szCs w:val="28"/>
              </w:rPr>
            </w:pPr>
            <w:r>
              <w:rPr>
                <w:rFonts w:ascii="仿宋" w:eastAsia="仿宋" w:hAnsi="仿宋" w:cs="Times New Roman"/>
                <w:sz w:val="28"/>
                <w:szCs w:val="28"/>
              </w:rPr>
              <w:t>事由</w:t>
            </w:r>
            <w:r>
              <w:rPr>
                <w:rFonts w:ascii="仿宋" w:eastAsia="仿宋" w:hAnsi="仿宋" w:cs="Times New Roman"/>
                <w:sz w:val="30"/>
                <w:szCs w:val="30"/>
              </w:rPr>
              <w:t>：</w:t>
            </w:r>
          </w:p>
          <w:p w14:paraId="4F90EBE4" w14:textId="511BB8A2" w:rsidR="005430DF" w:rsidRPr="008F350E" w:rsidRDefault="008F350E">
            <w:pPr>
              <w:spacing w:line="480" w:lineRule="exact"/>
              <w:jc w:val="center"/>
              <w:rPr>
                <w:rFonts w:ascii="仿宋" w:eastAsia="仿宋" w:hAnsi="仿宋" w:hint="eastAsia"/>
                <w:b/>
                <w:sz w:val="30"/>
                <w:szCs w:val="30"/>
              </w:rPr>
            </w:pPr>
            <w:r w:rsidRPr="008F350E">
              <w:rPr>
                <w:rFonts w:ascii="仿宋" w:eastAsia="仿宋" w:hAnsi="仿宋" w:cs="Times New Roman" w:hint="eastAsia"/>
                <w:sz w:val="30"/>
                <w:szCs w:val="30"/>
              </w:rPr>
              <w:t>[标题]</w:t>
            </w:r>
          </w:p>
          <w:p w14:paraId="05B67B46" w14:textId="77777777" w:rsidR="005430DF" w:rsidRDefault="005430DF">
            <w:pPr>
              <w:spacing w:line="480" w:lineRule="exact"/>
              <w:jc w:val="center"/>
              <w:rPr>
                <w:rFonts w:ascii="仿宋" w:eastAsia="仿宋" w:hAnsi="仿宋" w:cs="Times New Roman" w:hint="eastAsia"/>
                <w:sz w:val="30"/>
                <w:szCs w:val="30"/>
              </w:rPr>
            </w:pPr>
          </w:p>
          <w:p w14:paraId="44A3E00E" w14:textId="77777777" w:rsidR="005430DF" w:rsidRDefault="005430DF">
            <w:pPr>
              <w:spacing w:line="480" w:lineRule="exact"/>
              <w:jc w:val="center"/>
              <w:rPr>
                <w:rFonts w:ascii="仿宋" w:eastAsia="仿宋" w:hAnsi="仿宋" w:cs="Times New Roman" w:hint="eastAsia"/>
                <w:sz w:val="30"/>
                <w:szCs w:val="30"/>
              </w:rPr>
            </w:pPr>
          </w:p>
          <w:p w14:paraId="5DD758B1" w14:textId="77777777" w:rsidR="005430DF" w:rsidRDefault="00A6054D">
            <w:pPr>
              <w:spacing w:line="480" w:lineRule="exact"/>
              <w:rPr>
                <w:rFonts w:ascii="仿宋" w:eastAsia="仿宋" w:hAnsi="仿宋" w:cs="Times New Roman" w:hint="eastAsia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sz w:val="28"/>
                <w:szCs w:val="28"/>
              </w:rPr>
              <w:t xml:space="preserve"> </w:t>
            </w:r>
          </w:p>
          <w:p w14:paraId="297275D0" w14:textId="77777777" w:rsidR="005430DF" w:rsidRDefault="005430DF">
            <w:pPr>
              <w:spacing w:line="480" w:lineRule="exact"/>
              <w:jc w:val="center"/>
              <w:rPr>
                <w:rFonts w:ascii="仿宋" w:eastAsia="仿宋" w:hAnsi="仿宋" w:cs="Times New Roman" w:hint="eastAsia"/>
                <w:sz w:val="28"/>
                <w:szCs w:val="28"/>
              </w:rPr>
            </w:pPr>
          </w:p>
          <w:p w14:paraId="271E7B8A" w14:textId="77777777" w:rsidR="005430DF" w:rsidRDefault="00A6054D">
            <w:pPr>
              <w:rPr>
                <w:rFonts w:ascii="仿宋" w:eastAsia="仿宋" w:hAnsi="仿宋" w:cs="Times New Roman" w:hint="eastAsia"/>
                <w:sz w:val="28"/>
                <w:szCs w:val="28"/>
              </w:rPr>
            </w:pPr>
            <w:r>
              <w:rPr>
                <w:rFonts w:ascii="仿宋" w:eastAsia="仿宋" w:hAnsi="仿宋" w:cs="Times New Roman" w:hint="eastAsia"/>
                <w:sz w:val="28"/>
                <w:szCs w:val="28"/>
              </w:rPr>
              <w:t xml:space="preserve"> </w:t>
            </w:r>
          </w:p>
          <w:p w14:paraId="577621D7" w14:textId="77777777" w:rsidR="005430DF" w:rsidRDefault="005430DF">
            <w:pPr>
              <w:jc w:val="left"/>
              <w:rPr>
                <w:rFonts w:ascii="仿宋" w:eastAsia="仿宋" w:hAnsi="仿宋" w:cs="Times New Roman" w:hint="eastAsia"/>
                <w:sz w:val="28"/>
                <w:szCs w:val="28"/>
              </w:rPr>
            </w:pPr>
          </w:p>
          <w:p w14:paraId="69FD2499" w14:textId="77777777" w:rsidR="005430DF" w:rsidRDefault="005430DF">
            <w:pPr>
              <w:jc w:val="left"/>
              <w:rPr>
                <w:rFonts w:ascii="仿宋" w:eastAsia="仿宋" w:hAnsi="仿宋" w:cs="Times New Roman" w:hint="eastAsia"/>
                <w:sz w:val="28"/>
                <w:szCs w:val="28"/>
              </w:rPr>
            </w:pPr>
          </w:p>
          <w:p w14:paraId="2F71E636" w14:textId="77777777" w:rsidR="005430DF" w:rsidRDefault="005430DF">
            <w:pPr>
              <w:jc w:val="left"/>
              <w:rPr>
                <w:rFonts w:ascii="仿宋" w:eastAsia="仿宋" w:hAnsi="仿宋" w:cs="Times New Roman" w:hint="eastAsia"/>
                <w:sz w:val="28"/>
                <w:szCs w:val="28"/>
              </w:rPr>
            </w:pPr>
          </w:p>
          <w:p w14:paraId="3F997D49" w14:textId="77777777" w:rsidR="005430DF" w:rsidRDefault="005430DF">
            <w:pPr>
              <w:widowControl/>
              <w:rPr>
                <w:rFonts w:ascii="仿宋" w:eastAsia="仿宋" w:hAnsi="仿宋" w:cs="Times New Roman" w:hint="eastAsia"/>
                <w:sz w:val="28"/>
                <w:szCs w:val="28"/>
              </w:rPr>
            </w:pPr>
          </w:p>
        </w:tc>
      </w:tr>
      <w:tr w:rsidR="005430DF" w14:paraId="1B042BE8" w14:textId="77777777" w:rsidTr="000808E4">
        <w:trPr>
          <w:trHeight w:val="994"/>
        </w:trPr>
        <w:tc>
          <w:tcPr>
            <w:tcW w:w="3295" w:type="dxa"/>
          </w:tcPr>
          <w:p w14:paraId="7BC401E8" w14:textId="0D27C187" w:rsidR="005430DF" w:rsidRDefault="00A6054D">
            <w:pPr>
              <w:jc w:val="left"/>
              <w:rPr>
                <w:rFonts w:ascii="仿宋" w:eastAsia="仿宋" w:hAnsi="仿宋" w:cs="Times New Roman" w:hint="eastAsia"/>
                <w:sz w:val="30"/>
                <w:szCs w:val="30"/>
              </w:rPr>
            </w:pPr>
            <w:r>
              <w:rPr>
                <w:rFonts w:ascii="仿宋" w:eastAsia="仿宋" w:hAnsi="仿宋" w:cs="Times New Roman"/>
                <w:sz w:val="30"/>
                <w:szCs w:val="30"/>
              </w:rPr>
              <w:t>经办人：</w:t>
            </w:r>
            <w:r w:rsidR="008F350E" w:rsidRPr="008F350E">
              <w:rPr>
                <w:rFonts w:ascii="仿宋" w:eastAsia="仿宋" w:hAnsi="仿宋" w:cs="Times New Roman" w:hint="eastAsia"/>
                <w:sz w:val="30"/>
                <w:szCs w:val="30"/>
              </w:rPr>
              <w:t>[</w:t>
            </w:r>
            <w:r w:rsidR="008F350E">
              <w:rPr>
                <w:rFonts w:ascii="仿宋" w:eastAsia="仿宋" w:hAnsi="仿宋" w:cs="Times New Roman" w:hint="eastAsia"/>
                <w:sz w:val="30"/>
                <w:szCs w:val="30"/>
              </w:rPr>
              <w:t>经办人</w:t>
            </w:r>
            <w:r w:rsidR="008F350E" w:rsidRPr="008F350E">
              <w:rPr>
                <w:rFonts w:ascii="仿宋" w:eastAsia="仿宋" w:hAnsi="仿宋" w:cs="Times New Roman" w:hint="eastAsia"/>
                <w:sz w:val="30"/>
                <w:szCs w:val="30"/>
              </w:rPr>
              <w:t>]</w:t>
            </w:r>
          </w:p>
        </w:tc>
        <w:tc>
          <w:tcPr>
            <w:tcW w:w="3255" w:type="dxa"/>
          </w:tcPr>
          <w:p w14:paraId="298A0B02" w14:textId="77777777" w:rsidR="005430DF" w:rsidRDefault="00A6054D">
            <w:pPr>
              <w:jc w:val="left"/>
              <w:rPr>
                <w:rFonts w:ascii="仿宋" w:eastAsia="仿宋" w:hAnsi="仿宋" w:cs="Times New Roman" w:hint="eastAsia"/>
                <w:sz w:val="30"/>
                <w:szCs w:val="30"/>
              </w:rPr>
            </w:pPr>
            <w:r>
              <w:rPr>
                <w:rFonts w:ascii="仿宋" w:eastAsia="仿宋" w:hAnsi="仿宋" w:cs="Times New Roman"/>
                <w:sz w:val="30"/>
                <w:szCs w:val="30"/>
              </w:rPr>
              <w:t>财务审核：</w:t>
            </w:r>
          </w:p>
        </w:tc>
        <w:tc>
          <w:tcPr>
            <w:tcW w:w="3374" w:type="dxa"/>
          </w:tcPr>
          <w:p w14:paraId="2FD50A98" w14:textId="1A5A2F43" w:rsidR="005430DF" w:rsidRDefault="00A6054D" w:rsidP="00A005AE">
            <w:pPr>
              <w:jc w:val="left"/>
              <w:rPr>
                <w:rFonts w:ascii="仿宋" w:eastAsia="仿宋" w:hAnsi="仿宋" w:cs="Times New Roman" w:hint="eastAsia"/>
                <w:sz w:val="30"/>
                <w:szCs w:val="30"/>
              </w:rPr>
            </w:pPr>
            <w:r>
              <w:rPr>
                <w:rFonts w:ascii="仿宋" w:eastAsia="仿宋" w:hAnsi="仿宋" w:cs="Times New Roman"/>
                <w:sz w:val="30"/>
                <w:szCs w:val="30"/>
              </w:rPr>
              <w:t>文号：〔202</w:t>
            </w:r>
            <w:r w:rsidR="007944A3">
              <w:rPr>
                <w:rFonts w:ascii="仿宋" w:eastAsia="仿宋" w:hAnsi="仿宋" w:cs="Times New Roman" w:hint="eastAsia"/>
                <w:sz w:val="30"/>
                <w:szCs w:val="30"/>
              </w:rPr>
              <w:t>6</w:t>
            </w:r>
            <w:r>
              <w:rPr>
                <w:rFonts w:ascii="仿宋" w:eastAsia="仿宋" w:hAnsi="仿宋" w:cs="Times New Roman"/>
                <w:sz w:val="30"/>
                <w:szCs w:val="30"/>
              </w:rPr>
              <w:t>〕</w:t>
            </w:r>
            <w:r w:rsidR="008F350E" w:rsidRPr="008F350E">
              <w:rPr>
                <w:rFonts w:ascii="仿宋" w:eastAsia="仿宋" w:hAnsi="仿宋" w:cs="Times New Roman" w:hint="eastAsia"/>
                <w:sz w:val="30"/>
                <w:szCs w:val="30"/>
              </w:rPr>
              <w:t>[函号]</w:t>
            </w:r>
          </w:p>
        </w:tc>
      </w:tr>
    </w:tbl>
    <w:p w14:paraId="0A153016" w14:textId="77777777" w:rsidR="005430DF" w:rsidRDefault="005430DF">
      <w:pPr>
        <w:spacing w:before="120" w:line="300" w:lineRule="auto"/>
        <w:rPr>
          <w:rFonts w:ascii="仿宋" w:eastAsia="仿宋" w:hAnsi="仿宋" w:cs="Times New Roman" w:hint="eastAsia"/>
          <w:sz w:val="30"/>
          <w:szCs w:val="30"/>
        </w:rPr>
      </w:pPr>
    </w:p>
    <w:sectPr w:rsidR="005430DF">
      <w:footerReference w:type="default" r:id="rId9"/>
      <w:pgSz w:w="11906" w:h="16838"/>
      <w:pgMar w:top="1928" w:right="1588" w:bottom="192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5BAE5" w14:textId="77777777" w:rsidR="00B12B29" w:rsidRDefault="00B12B29">
      <w:r>
        <w:separator/>
      </w:r>
    </w:p>
  </w:endnote>
  <w:endnote w:type="continuationSeparator" w:id="0">
    <w:p w14:paraId="0D620288" w14:textId="77777777" w:rsidR="00B12B29" w:rsidRDefault="00B12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altName w:val="ST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"/>
    </w:sdtPr>
    <w:sdtContent>
      <w:p w14:paraId="29D39A1F" w14:textId="77777777" w:rsidR="005430DF" w:rsidRDefault="00A6054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6F00" w:rsidRPr="00706F00">
          <w:rPr>
            <w:noProof/>
            <w:lang w:val="zh-CN"/>
          </w:rPr>
          <w:t>1</w:t>
        </w:r>
        <w:r>
          <w:fldChar w:fldCharType="end"/>
        </w:r>
      </w:p>
    </w:sdtContent>
  </w:sdt>
  <w:p w14:paraId="35CC5D9F" w14:textId="77777777" w:rsidR="005430DF" w:rsidRDefault="005430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8669" w14:textId="77777777" w:rsidR="00B12B29" w:rsidRDefault="00B12B29">
      <w:r>
        <w:separator/>
      </w:r>
    </w:p>
  </w:footnote>
  <w:footnote w:type="continuationSeparator" w:id="0">
    <w:p w14:paraId="4E337F4D" w14:textId="77777777" w:rsidR="00B12B29" w:rsidRDefault="00B12B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4A3"/>
    <w:rsid w:val="00003DD7"/>
    <w:rsid w:val="0001032C"/>
    <w:rsid w:val="000109FE"/>
    <w:rsid w:val="00012645"/>
    <w:rsid w:val="00015748"/>
    <w:rsid w:val="00020E3A"/>
    <w:rsid w:val="0003171D"/>
    <w:rsid w:val="0005172E"/>
    <w:rsid w:val="000523AA"/>
    <w:rsid w:val="00052DB6"/>
    <w:rsid w:val="00054C4C"/>
    <w:rsid w:val="0006574C"/>
    <w:rsid w:val="000747A7"/>
    <w:rsid w:val="000765A1"/>
    <w:rsid w:val="000808E4"/>
    <w:rsid w:val="0009669F"/>
    <w:rsid w:val="000A02CA"/>
    <w:rsid w:val="000A099C"/>
    <w:rsid w:val="000A3C4C"/>
    <w:rsid w:val="000B5B22"/>
    <w:rsid w:val="000B5F17"/>
    <w:rsid w:val="000C7BB1"/>
    <w:rsid w:val="000D0230"/>
    <w:rsid w:val="000D0E50"/>
    <w:rsid w:val="000D7DF0"/>
    <w:rsid w:val="000E267D"/>
    <w:rsid w:val="000E4D01"/>
    <w:rsid w:val="000F12A2"/>
    <w:rsid w:val="000F571A"/>
    <w:rsid w:val="000F619D"/>
    <w:rsid w:val="00110D31"/>
    <w:rsid w:val="001212CC"/>
    <w:rsid w:val="00122751"/>
    <w:rsid w:val="00132593"/>
    <w:rsid w:val="00134ABF"/>
    <w:rsid w:val="00134F81"/>
    <w:rsid w:val="00136613"/>
    <w:rsid w:val="0014023A"/>
    <w:rsid w:val="00144C69"/>
    <w:rsid w:val="00146C76"/>
    <w:rsid w:val="001512CE"/>
    <w:rsid w:val="00153F74"/>
    <w:rsid w:val="00163A0B"/>
    <w:rsid w:val="0017309B"/>
    <w:rsid w:val="00174769"/>
    <w:rsid w:val="00197094"/>
    <w:rsid w:val="001972F6"/>
    <w:rsid w:val="001A232E"/>
    <w:rsid w:val="001B1F30"/>
    <w:rsid w:val="001C1651"/>
    <w:rsid w:val="001C7306"/>
    <w:rsid w:val="001D2994"/>
    <w:rsid w:val="001D593C"/>
    <w:rsid w:val="001F121A"/>
    <w:rsid w:val="001F1F2A"/>
    <w:rsid w:val="001F4819"/>
    <w:rsid w:val="001F556A"/>
    <w:rsid w:val="001F64E6"/>
    <w:rsid w:val="002038F6"/>
    <w:rsid w:val="002073BD"/>
    <w:rsid w:val="00210482"/>
    <w:rsid w:val="00211C19"/>
    <w:rsid w:val="00212EF1"/>
    <w:rsid w:val="0022709F"/>
    <w:rsid w:val="00232E87"/>
    <w:rsid w:val="00233ABD"/>
    <w:rsid w:val="0023560F"/>
    <w:rsid w:val="00240059"/>
    <w:rsid w:val="00244F37"/>
    <w:rsid w:val="00247D00"/>
    <w:rsid w:val="00251905"/>
    <w:rsid w:val="0025577C"/>
    <w:rsid w:val="00256682"/>
    <w:rsid w:val="002602CF"/>
    <w:rsid w:val="002617D6"/>
    <w:rsid w:val="00262458"/>
    <w:rsid w:val="002628C7"/>
    <w:rsid w:val="00274DA2"/>
    <w:rsid w:val="00282373"/>
    <w:rsid w:val="00282653"/>
    <w:rsid w:val="002848D2"/>
    <w:rsid w:val="00284D0C"/>
    <w:rsid w:val="0028559B"/>
    <w:rsid w:val="002A3AEC"/>
    <w:rsid w:val="002B10E3"/>
    <w:rsid w:val="002B115E"/>
    <w:rsid w:val="002B2461"/>
    <w:rsid w:val="002B3E0F"/>
    <w:rsid w:val="002B5BB0"/>
    <w:rsid w:val="002B658B"/>
    <w:rsid w:val="002C0B3A"/>
    <w:rsid w:val="002C7471"/>
    <w:rsid w:val="002D4839"/>
    <w:rsid w:val="002D5211"/>
    <w:rsid w:val="002D59CD"/>
    <w:rsid w:val="002D75DE"/>
    <w:rsid w:val="002E7F48"/>
    <w:rsid w:val="002F2E9F"/>
    <w:rsid w:val="002F30EE"/>
    <w:rsid w:val="003018B8"/>
    <w:rsid w:val="003154BF"/>
    <w:rsid w:val="00316967"/>
    <w:rsid w:val="00327D1A"/>
    <w:rsid w:val="00341B6B"/>
    <w:rsid w:val="0034220C"/>
    <w:rsid w:val="003446F8"/>
    <w:rsid w:val="003560A2"/>
    <w:rsid w:val="00371150"/>
    <w:rsid w:val="003826E0"/>
    <w:rsid w:val="00383883"/>
    <w:rsid w:val="003943D1"/>
    <w:rsid w:val="003959FD"/>
    <w:rsid w:val="003C4CCC"/>
    <w:rsid w:val="003C4EBD"/>
    <w:rsid w:val="003D253F"/>
    <w:rsid w:val="003E41DA"/>
    <w:rsid w:val="003E5E44"/>
    <w:rsid w:val="003F2FC5"/>
    <w:rsid w:val="003F6488"/>
    <w:rsid w:val="00416C59"/>
    <w:rsid w:val="00421204"/>
    <w:rsid w:val="00425F92"/>
    <w:rsid w:val="00432D72"/>
    <w:rsid w:val="004369FC"/>
    <w:rsid w:val="0044747D"/>
    <w:rsid w:val="00456247"/>
    <w:rsid w:val="00457687"/>
    <w:rsid w:val="00462974"/>
    <w:rsid w:val="00462F8A"/>
    <w:rsid w:val="00472BC3"/>
    <w:rsid w:val="0047616D"/>
    <w:rsid w:val="004841C9"/>
    <w:rsid w:val="00486270"/>
    <w:rsid w:val="004A514E"/>
    <w:rsid w:val="004B15B7"/>
    <w:rsid w:val="004B257B"/>
    <w:rsid w:val="004C28D9"/>
    <w:rsid w:val="004C5E2F"/>
    <w:rsid w:val="004C70AE"/>
    <w:rsid w:val="004D40AE"/>
    <w:rsid w:val="004E4B9F"/>
    <w:rsid w:val="004F2E0F"/>
    <w:rsid w:val="004F7813"/>
    <w:rsid w:val="0050682B"/>
    <w:rsid w:val="00511461"/>
    <w:rsid w:val="00511CF9"/>
    <w:rsid w:val="00524B26"/>
    <w:rsid w:val="005262FF"/>
    <w:rsid w:val="00533E73"/>
    <w:rsid w:val="00535937"/>
    <w:rsid w:val="00535A98"/>
    <w:rsid w:val="005430DF"/>
    <w:rsid w:val="00543F51"/>
    <w:rsid w:val="00544C90"/>
    <w:rsid w:val="005470E4"/>
    <w:rsid w:val="005511FC"/>
    <w:rsid w:val="00553518"/>
    <w:rsid w:val="00554E1A"/>
    <w:rsid w:val="00556263"/>
    <w:rsid w:val="005609C8"/>
    <w:rsid w:val="00561799"/>
    <w:rsid w:val="00563E88"/>
    <w:rsid w:val="005721C4"/>
    <w:rsid w:val="0057551B"/>
    <w:rsid w:val="0057711E"/>
    <w:rsid w:val="00580436"/>
    <w:rsid w:val="00583613"/>
    <w:rsid w:val="005A2FE3"/>
    <w:rsid w:val="005B00AE"/>
    <w:rsid w:val="005B1931"/>
    <w:rsid w:val="005C5C0D"/>
    <w:rsid w:val="005D1DA2"/>
    <w:rsid w:val="005E14B9"/>
    <w:rsid w:val="005E4893"/>
    <w:rsid w:val="005E574C"/>
    <w:rsid w:val="005E5E7F"/>
    <w:rsid w:val="005E6CA5"/>
    <w:rsid w:val="0060769F"/>
    <w:rsid w:val="00607E65"/>
    <w:rsid w:val="006101F0"/>
    <w:rsid w:val="0061364E"/>
    <w:rsid w:val="00613BF3"/>
    <w:rsid w:val="006223C0"/>
    <w:rsid w:val="0062613F"/>
    <w:rsid w:val="006519ED"/>
    <w:rsid w:val="006528EE"/>
    <w:rsid w:val="00660A41"/>
    <w:rsid w:val="0066115C"/>
    <w:rsid w:val="00663E17"/>
    <w:rsid w:val="00664163"/>
    <w:rsid w:val="00664F2E"/>
    <w:rsid w:val="00671BF6"/>
    <w:rsid w:val="0067552C"/>
    <w:rsid w:val="00676459"/>
    <w:rsid w:val="0067686D"/>
    <w:rsid w:val="00677572"/>
    <w:rsid w:val="00685A29"/>
    <w:rsid w:val="00693049"/>
    <w:rsid w:val="006A7E37"/>
    <w:rsid w:val="006B5813"/>
    <w:rsid w:val="006B5CA2"/>
    <w:rsid w:val="006B7CC0"/>
    <w:rsid w:val="006C683C"/>
    <w:rsid w:val="006C6B5B"/>
    <w:rsid w:val="006C7816"/>
    <w:rsid w:val="006D281A"/>
    <w:rsid w:val="006D55C1"/>
    <w:rsid w:val="006E092A"/>
    <w:rsid w:val="006E1FAA"/>
    <w:rsid w:val="006F1D88"/>
    <w:rsid w:val="006F2061"/>
    <w:rsid w:val="006F672E"/>
    <w:rsid w:val="00706819"/>
    <w:rsid w:val="00706F00"/>
    <w:rsid w:val="007113D5"/>
    <w:rsid w:val="007241C4"/>
    <w:rsid w:val="007246BA"/>
    <w:rsid w:val="00733358"/>
    <w:rsid w:val="00733FDF"/>
    <w:rsid w:val="0073450E"/>
    <w:rsid w:val="0074691D"/>
    <w:rsid w:val="00750825"/>
    <w:rsid w:val="00767E38"/>
    <w:rsid w:val="00776894"/>
    <w:rsid w:val="007944A3"/>
    <w:rsid w:val="007A0300"/>
    <w:rsid w:val="007A101B"/>
    <w:rsid w:val="007A5997"/>
    <w:rsid w:val="007B1C3D"/>
    <w:rsid w:val="007B49B2"/>
    <w:rsid w:val="007D36F5"/>
    <w:rsid w:val="007D49EA"/>
    <w:rsid w:val="007E5ECB"/>
    <w:rsid w:val="007F6159"/>
    <w:rsid w:val="00801C40"/>
    <w:rsid w:val="0081312E"/>
    <w:rsid w:val="00822E6D"/>
    <w:rsid w:val="008238F1"/>
    <w:rsid w:val="00823CA1"/>
    <w:rsid w:val="00826C62"/>
    <w:rsid w:val="008277B5"/>
    <w:rsid w:val="008401C9"/>
    <w:rsid w:val="0084228B"/>
    <w:rsid w:val="00844723"/>
    <w:rsid w:val="008455E0"/>
    <w:rsid w:val="00845ECC"/>
    <w:rsid w:val="00857637"/>
    <w:rsid w:val="008635A4"/>
    <w:rsid w:val="00864C86"/>
    <w:rsid w:val="00877550"/>
    <w:rsid w:val="00884BC4"/>
    <w:rsid w:val="00887C51"/>
    <w:rsid w:val="00887DC2"/>
    <w:rsid w:val="00893350"/>
    <w:rsid w:val="008946FD"/>
    <w:rsid w:val="008A04E2"/>
    <w:rsid w:val="008A28B7"/>
    <w:rsid w:val="008A6E90"/>
    <w:rsid w:val="008C018C"/>
    <w:rsid w:val="008C31CB"/>
    <w:rsid w:val="008D3624"/>
    <w:rsid w:val="008D602A"/>
    <w:rsid w:val="008E0461"/>
    <w:rsid w:val="008F2063"/>
    <w:rsid w:val="008F350E"/>
    <w:rsid w:val="008F3C22"/>
    <w:rsid w:val="008F4EAC"/>
    <w:rsid w:val="008F7150"/>
    <w:rsid w:val="00900A9A"/>
    <w:rsid w:val="009147A7"/>
    <w:rsid w:val="00914CBD"/>
    <w:rsid w:val="009317AF"/>
    <w:rsid w:val="009346EE"/>
    <w:rsid w:val="00946ABE"/>
    <w:rsid w:val="00950BEC"/>
    <w:rsid w:val="0095142E"/>
    <w:rsid w:val="0096489B"/>
    <w:rsid w:val="009702EF"/>
    <w:rsid w:val="00970EA4"/>
    <w:rsid w:val="00975AC3"/>
    <w:rsid w:val="00975B74"/>
    <w:rsid w:val="00976C5C"/>
    <w:rsid w:val="009864B4"/>
    <w:rsid w:val="009917D7"/>
    <w:rsid w:val="00992C35"/>
    <w:rsid w:val="0099504C"/>
    <w:rsid w:val="00997A0C"/>
    <w:rsid w:val="009A071F"/>
    <w:rsid w:val="009A227B"/>
    <w:rsid w:val="009C0C80"/>
    <w:rsid w:val="009C4109"/>
    <w:rsid w:val="009D2D96"/>
    <w:rsid w:val="009F7298"/>
    <w:rsid w:val="00A005AE"/>
    <w:rsid w:val="00A038AE"/>
    <w:rsid w:val="00A06F84"/>
    <w:rsid w:val="00A16553"/>
    <w:rsid w:val="00A16AF0"/>
    <w:rsid w:val="00A25446"/>
    <w:rsid w:val="00A4097F"/>
    <w:rsid w:val="00A46EA4"/>
    <w:rsid w:val="00A5025D"/>
    <w:rsid w:val="00A561B0"/>
    <w:rsid w:val="00A6054D"/>
    <w:rsid w:val="00A625C0"/>
    <w:rsid w:val="00A62C65"/>
    <w:rsid w:val="00A65B68"/>
    <w:rsid w:val="00A66102"/>
    <w:rsid w:val="00A72158"/>
    <w:rsid w:val="00A82AB5"/>
    <w:rsid w:val="00A83A67"/>
    <w:rsid w:val="00A8449F"/>
    <w:rsid w:val="00A87A34"/>
    <w:rsid w:val="00A9163D"/>
    <w:rsid w:val="00A920F9"/>
    <w:rsid w:val="00A92206"/>
    <w:rsid w:val="00AA1191"/>
    <w:rsid w:val="00AA53C6"/>
    <w:rsid w:val="00AA6A90"/>
    <w:rsid w:val="00AB664A"/>
    <w:rsid w:val="00AC3A78"/>
    <w:rsid w:val="00AC5BB3"/>
    <w:rsid w:val="00AD010D"/>
    <w:rsid w:val="00AD2EE7"/>
    <w:rsid w:val="00AD7955"/>
    <w:rsid w:val="00AE3112"/>
    <w:rsid w:val="00AE7086"/>
    <w:rsid w:val="00AE770E"/>
    <w:rsid w:val="00AF0575"/>
    <w:rsid w:val="00AF0FB4"/>
    <w:rsid w:val="00AF1450"/>
    <w:rsid w:val="00B05F00"/>
    <w:rsid w:val="00B12B29"/>
    <w:rsid w:val="00B144EB"/>
    <w:rsid w:val="00B14F06"/>
    <w:rsid w:val="00B27A78"/>
    <w:rsid w:val="00B317B1"/>
    <w:rsid w:val="00B434BD"/>
    <w:rsid w:val="00B54E98"/>
    <w:rsid w:val="00B56E11"/>
    <w:rsid w:val="00B57563"/>
    <w:rsid w:val="00B60851"/>
    <w:rsid w:val="00B64F0E"/>
    <w:rsid w:val="00B7083B"/>
    <w:rsid w:val="00B716F7"/>
    <w:rsid w:val="00B821D3"/>
    <w:rsid w:val="00B82DC4"/>
    <w:rsid w:val="00B83CD6"/>
    <w:rsid w:val="00B97E2B"/>
    <w:rsid w:val="00BA6A82"/>
    <w:rsid w:val="00BC2904"/>
    <w:rsid w:val="00BD3F3E"/>
    <w:rsid w:val="00BE1511"/>
    <w:rsid w:val="00BF7878"/>
    <w:rsid w:val="00C0400A"/>
    <w:rsid w:val="00C048D7"/>
    <w:rsid w:val="00C05071"/>
    <w:rsid w:val="00C05ED3"/>
    <w:rsid w:val="00C12507"/>
    <w:rsid w:val="00C20FE5"/>
    <w:rsid w:val="00C30675"/>
    <w:rsid w:val="00C33D21"/>
    <w:rsid w:val="00C437C1"/>
    <w:rsid w:val="00C46402"/>
    <w:rsid w:val="00C46DE3"/>
    <w:rsid w:val="00C503FE"/>
    <w:rsid w:val="00C61B2E"/>
    <w:rsid w:val="00C65402"/>
    <w:rsid w:val="00C73132"/>
    <w:rsid w:val="00C76CCC"/>
    <w:rsid w:val="00C771AC"/>
    <w:rsid w:val="00C8191C"/>
    <w:rsid w:val="00C853CD"/>
    <w:rsid w:val="00C85912"/>
    <w:rsid w:val="00C85B16"/>
    <w:rsid w:val="00C87977"/>
    <w:rsid w:val="00C91853"/>
    <w:rsid w:val="00C952C6"/>
    <w:rsid w:val="00C95D71"/>
    <w:rsid w:val="00CA4B61"/>
    <w:rsid w:val="00CB2E2C"/>
    <w:rsid w:val="00CB31D6"/>
    <w:rsid w:val="00CC1E33"/>
    <w:rsid w:val="00CE2072"/>
    <w:rsid w:val="00D03571"/>
    <w:rsid w:val="00D0568A"/>
    <w:rsid w:val="00D05966"/>
    <w:rsid w:val="00D17B5F"/>
    <w:rsid w:val="00D20586"/>
    <w:rsid w:val="00D25681"/>
    <w:rsid w:val="00D258B3"/>
    <w:rsid w:val="00D32699"/>
    <w:rsid w:val="00D46CB3"/>
    <w:rsid w:val="00D50377"/>
    <w:rsid w:val="00D53C06"/>
    <w:rsid w:val="00D63C3C"/>
    <w:rsid w:val="00D63CE8"/>
    <w:rsid w:val="00D653BB"/>
    <w:rsid w:val="00D82A9D"/>
    <w:rsid w:val="00D85403"/>
    <w:rsid w:val="00D919D0"/>
    <w:rsid w:val="00D951E2"/>
    <w:rsid w:val="00DA2417"/>
    <w:rsid w:val="00DA7AD5"/>
    <w:rsid w:val="00DB1A4F"/>
    <w:rsid w:val="00DB203F"/>
    <w:rsid w:val="00DB7F89"/>
    <w:rsid w:val="00DD02A5"/>
    <w:rsid w:val="00DD2F19"/>
    <w:rsid w:val="00DD372F"/>
    <w:rsid w:val="00DD4F08"/>
    <w:rsid w:val="00DD5696"/>
    <w:rsid w:val="00DE48BF"/>
    <w:rsid w:val="00DF1F0A"/>
    <w:rsid w:val="00DF27DF"/>
    <w:rsid w:val="00DF3B2F"/>
    <w:rsid w:val="00DF3B74"/>
    <w:rsid w:val="00DF5210"/>
    <w:rsid w:val="00E05862"/>
    <w:rsid w:val="00E10C4B"/>
    <w:rsid w:val="00E16A3E"/>
    <w:rsid w:val="00E2159D"/>
    <w:rsid w:val="00E265B8"/>
    <w:rsid w:val="00E3783E"/>
    <w:rsid w:val="00E37C80"/>
    <w:rsid w:val="00E40518"/>
    <w:rsid w:val="00E524D9"/>
    <w:rsid w:val="00E53AFC"/>
    <w:rsid w:val="00E70B24"/>
    <w:rsid w:val="00E753A4"/>
    <w:rsid w:val="00E8132A"/>
    <w:rsid w:val="00E81A1E"/>
    <w:rsid w:val="00EA302D"/>
    <w:rsid w:val="00EB1455"/>
    <w:rsid w:val="00EB2568"/>
    <w:rsid w:val="00EC15F8"/>
    <w:rsid w:val="00EC4ED2"/>
    <w:rsid w:val="00ED3503"/>
    <w:rsid w:val="00ED5ABC"/>
    <w:rsid w:val="00EF4547"/>
    <w:rsid w:val="00F12B4E"/>
    <w:rsid w:val="00F229A5"/>
    <w:rsid w:val="00F51E4F"/>
    <w:rsid w:val="00F55F0D"/>
    <w:rsid w:val="00F5787F"/>
    <w:rsid w:val="00F62BE2"/>
    <w:rsid w:val="00F70774"/>
    <w:rsid w:val="00F71646"/>
    <w:rsid w:val="00F726E5"/>
    <w:rsid w:val="00F72BAD"/>
    <w:rsid w:val="00F81731"/>
    <w:rsid w:val="00F81CC3"/>
    <w:rsid w:val="00FA2090"/>
    <w:rsid w:val="00FA54A6"/>
    <w:rsid w:val="00FB14A6"/>
    <w:rsid w:val="00FB4E42"/>
    <w:rsid w:val="00FB675E"/>
    <w:rsid w:val="00FC1C13"/>
    <w:rsid w:val="00FC41F5"/>
    <w:rsid w:val="00FC4503"/>
    <w:rsid w:val="00FD1727"/>
    <w:rsid w:val="00FE2E20"/>
    <w:rsid w:val="00FE4BC8"/>
    <w:rsid w:val="00FF798A"/>
    <w:rsid w:val="C53FDCC9"/>
    <w:rsid w:val="F6BEBDE0"/>
    <w:rsid w:val="FDFE2B38"/>
    <w:rsid w:val="FECBC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532A3D4"/>
  <w15:docId w15:val="{5F699388-2C49-42FE-9CFD-FCE07AEF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qFormat/>
    <w:pPr>
      <w:snapToGrid w:val="0"/>
      <w:jc w:val="left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qFormat/>
    <w:rPr>
      <w:color w:val="0000FF"/>
      <w:u w:val="single"/>
    </w:rPr>
  </w:style>
  <w:style w:type="character" w:styleId="ae">
    <w:name w:val="footnote reference"/>
    <w:basedOn w:val="a0"/>
    <w:qFormat/>
    <w:rPr>
      <w:vertAlign w:val="superscript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f">
    <w:name w:val="List Paragraph"/>
    <w:basedOn w:val="a"/>
    <w:uiPriority w:val="34"/>
    <w:qFormat/>
    <w:pPr>
      <w:widowControl/>
      <w:spacing w:after="200" w:line="276" w:lineRule="auto"/>
      <w:ind w:left="720"/>
      <w:contextualSpacing/>
      <w:jc w:val="left"/>
    </w:pPr>
    <w:rPr>
      <w:kern w:val="0"/>
      <w:sz w:val="22"/>
      <w:lang w:val="de-DE"/>
    </w:rPr>
  </w:style>
  <w:style w:type="paragraph" w:customStyle="1" w:styleId="1">
    <w:name w:val="脚注文本1"/>
    <w:basedOn w:val="a"/>
    <w:next w:val="a9"/>
    <w:link w:val="Char"/>
    <w:qFormat/>
    <w:pPr>
      <w:snapToGrid w:val="0"/>
      <w:jc w:val="left"/>
    </w:pPr>
    <w:rPr>
      <w:rFonts w:ascii="Calibri" w:eastAsia="宋体" w:hAnsi="Calibri" w:cs="Times New Roman"/>
      <w:sz w:val="18"/>
      <w:szCs w:val="18"/>
    </w:rPr>
  </w:style>
  <w:style w:type="character" w:customStyle="1" w:styleId="Char">
    <w:name w:val="脚注文本 Char"/>
    <w:basedOn w:val="a0"/>
    <w:link w:val="1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a">
    <w:name w:val="脚注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ntoz\Documents\&#33258;&#23450;&#20041;%20Office%20&#27169;&#26495;\&#20869;&#37096;&#35831;&#3103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DB46A38-184C-4B89-BBFC-19D60BC3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内部请示模板.dotx</Template>
  <TotalTime>4</TotalTime>
  <Pages>2</Pages>
  <Words>28</Words>
  <Characters>161</Characters>
  <Application>Microsoft Office Word</Application>
  <DocSecurity>0</DocSecurity>
  <Lines>1</Lines>
  <Paragraphs>1</Paragraphs>
  <ScaleCrop>false</ScaleCrop>
  <Company>国家旅游局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China National Tourist Office Zurich</dc:creator>
  <cp:lastModifiedBy>路人甲 一个</cp:lastModifiedBy>
  <cp:revision>5</cp:revision>
  <cp:lastPrinted>2026-02-13T15:32:00Z</cp:lastPrinted>
  <dcterms:created xsi:type="dcterms:W3CDTF">2026-02-20T18:36:00Z</dcterms:created>
  <dcterms:modified xsi:type="dcterms:W3CDTF">2026-02-20T18:44:00Z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2052-11.8.2.1132</vt:lpwstr>
  </property>
  <property fmtid="{D5CDD505-2E9C-101B-9397-08002B2CF9AE}" pid="3" name="ICV">
    <vt:lpwstr>4654C1B48E9E998510A5A56850295098</vt:lpwstr>
  </property>
</Properties>
</file>